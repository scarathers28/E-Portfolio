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4952" w:type="pct"/>
        <w:tblInd w:w="90" w:type="dxa"/>
        <w:tblCellMar>
          <w:left w:w="0" w:type="dxa"/>
          <w:bottom w:w="115" w:type="dxa"/>
          <w:right w:w="0" w:type="dxa"/>
        </w:tblCellMar>
        <w:tblLook w:val="04A0" w:firstRow="1" w:lastRow="0" w:firstColumn="1" w:lastColumn="0" w:noHBand="0" w:noVBand="1"/>
        <w:tblDescription w:val="Layout table for name, contact info, and objective"/>
      </w:tblPr>
      <w:tblGrid>
        <w:gridCol w:w="9270"/>
      </w:tblGrid>
      <w:tr w:rsidR="00692703" w:rsidRPr="00CF1A49" w14:paraId="24928655" w14:textId="77777777" w:rsidTr="00AB0EE7">
        <w:trPr>
          <w:trHeight w:hRule="exact" w:val="1800"/>
        </w:trPr>
        <w:tc>
          <w:tcPr>
            <w:tcW w:w="9270" w:type="dxa"/>
            <w:tcMar>
              <w:top w:w="0" w:type="dxa"/>
              <w:bottom w:w="0" w:type="dxa"/>
            </w:tcMar>
          </w:tcPr>
          <w:p w14:paraId="0F3659F3" w14:textId="77777777" w:rsidR="00692703" w:rsidRPr="00CF1A49" w:rsidRDefault="003146F1" w:rsidP="00913946">
            <w:pPr>
              <w:pStyle w:val="Title"/>
            </w:pPr>
            <w:r>
              <w:t>Steven</w:t>
            </w:r>
            <w:r w:rsidR="00692703" w:rsidRPr="00CF1A49">
              <w:t xml:space="preserve"> </w:t>
            </w:r>
            <w:r>
              <w:rPr>
                <w:rStyle w:val="IntenseEmphasis"/>
              </w:rPr>
              <w:t>Carathers</w:t>
            </w:r>
          </w:p>
          <w:p w14:paraId="33256F62" w14:textId="424531C6" w:rsidR="00692703" w:rsidRPr="00CF1A49" w:rsidRDefault="00E92593" w:rsidP="00913946">
            <w:pPr>
              <w:pStyle w:val="ContactInfo"/>
              <w:contextualSpacing w:val="0"/>
            </w:pPr>
            <w:r>
              <w:t>Aubrey, TX 76227</w:t>
            </w:r>
            <w:r w:rsidR="00692703" w:rsidRPr="00CF1A49">
              <w:t xml:space="preserve"> </w:t>
            </w:r>
            <w:sdt>
              <w:sdtPr>
                <w:alias w:val="Divider dot:"/>
                <w:tag w:val="Divider dot:"/>
                <w:id w:val="-1459182552"/>
                <w:placeholder>
                  <w:docPart w:val="5A31BDACC35B4C88A9688FF72A9917DE"/>
                </w:placeholder>
                <w:temporary/>
                <w:showingPlcHdr/>
                <w15:appearance w15:val="hidden"/>
              </w:sdtPr>
              <w:sdtEndPr/>
              <w:sdtContent>
                <w:r w:rsidR="00692703" w:rsidRPr="00CF1A49">
                  <w:t>·</w:t>
                </w:r>
              </w:sdtContent>
            </w:sdt>
            <w:r w:rsidR="00692703" w:rsidRPr="00CF1A49">
              <w:t xml:space="preserve"> </w:t>
            </w:r>
            <w:r w:rsidR="003146F1">
              <w:t>469-40</w:t>
            </w:r>
            <w:r w:rsidR="00FB2458">
              <w:t>8</w:t>
            </w:r>
            <w:r w:rsidR="003146F1">
              <w:t>-7454</w:t>
            </w:r>
          </w:p>
          <w:p w14:paraId="3E2ECD9B" w14:textId="77777777" w:rsidR="00692703" w:rsidRPr="00CF1A49" w:rsidRDefault="003146F1" w:rsidP="00913946">
            <w:pPr>
              <w:pStyle w:val="ContactInfoEmphasis"/>
              <w:contextualSpacing w:val="0"/>
            </w:pPr>
            <w:r>
              <w:t>Scarathers28@gmail.com</w:t>
            </w:r>
            <w:r w:rsidR="00692703" w:rsidRPr="00CF1A49">
              <w:t xml:space="preserve"> </w:t>
            </w:r>
          </w:p>
        </w:tc>
      </w:tr>
      <w:tr w:rsidR="009571D8" w:rsidRPr="00CF1A49" w14:paraId="196CC9A9" w14:textId="77777777" w:rsidTr="00AB0EE7">
        <w:tc>
          <w:tcPr>
            <w:tcW w:w="9270" w:type="dxa"/>
            <w:tcMar>
              <w:top w:w="432" w:type="dxa"/>
            </w:tcMar>
          </w:tcPr>
          <w:p w14:paraId="59DB5885" w14:textId="6C729004" w:rsidR="00F85A33" w:rsidRPr="004844A3" w:rsidRDefault="003F0C21" w:rsidP="00F85A33">
            <w:pPr>
              <w:contextualSpacing w:val="0"/>
              <w:rPr>
                <w:rFonts w:asciiTheme="majorHAnsi" w:hAnsiTheme="majorHAnsi"/>
                <w:b/>
                <w:bCs/>
                <w:color w:val="auto"/>
                <w:sz w:val="28"/>
                <w:szCs w:val="28"/>
              </w:rPr>
            </w:pPr>
            <w:r>
              <w:rPr>
                <w:rFonts w:asciiTheme="majorHAnsi" w:hAnsiTheme="majorHAnsi"/>
                <w:b/>
                <w:bCs/>
                <w:color w:val="auto"/>
                <w:sz w:val="28"/>
                <w:szCs w:val="28"/>
              </w:rPr>
              <w:t>PROFESSIONAL SUMMARY</w:t>
            </w:r>
          </w:p>
          <w:p w14:paraId="7BF1622E" w14:textId="77777777" w:rsidR="00F85A33" w:rsidRPr="00F85A33" w:rsidRDefault="00F85A33" w:rsidP="00913946">
            <w:pPr>
              <w:contextualSpacing w:val="0"/>
              <w:rPr>
                <w:b/>
                <w:bCs/>
                <w:i/>
                <w:iCs/>
              </w:rPr>
            </w:pPr>
          </w:p>
          <w:p w14:paraId="2438283F" w14:textId="002C8D65" w:rsidR="001755A8" w:rsidRPr="00CF1A49" w:rsidRDefault="003F0C21" w:rsidP="00913946">
            <w:pPr>
              <w:contextualSpacing w:val="0"/>
            </w:pPr>
            <w:r w:rsidRPr="003F0C21">
              <w:rPr>
                <w:i/>
                <w:iCs/>
              </w:rPr>
              <w:t>Detail-oriented healthcare data professional with experience managing patient and operational datasets within EMR systems while maintaining high levels of data accuracy and regulatory compliance. Skilled in healthcare data analysis, SQL, and process improvement with a strong foundation in data analytics and statistical methods. Proven ability to identify data discrepancies, improve data workflows, and support operational teams through accurate data processing and research. Currently completing a Bachelor’s in Data Analytics with hands-on experience in SQL, Python, R, and Tableau.</w:t>
            </w:r>
          </w:p>
        </w:tc>
      </w:tr>
    </w:tbl>
    <w:p w14:paraId="7D812AE3" w14:textId="77777777" w:rsidR="004E01EB" w:rsidRPr="00CF1A49" w:rsidRDefault="00E67F55" w:rsidP="004E01EB">
      <w:pPr>
        <w:pStyle w:val="Heading1"/>
      </w:pPr>
      <w:sdt>
        <w:sdtPr>
          <w:alias w:val="Experience:"/>
          <w:tag w:val="Experience:"/>
          <w:id w:val="-1983300934"/>
          <w:placeholder>
            <w:docPart w:val="49AC125D98404223A3076FAD0939AB71"/>
          </w:placeholder>
          <w:temporary/>
          <w:showingPlcHdr/>
          <w15:appearance w15:val="hidden"/>
        </w:sdtPr>
        <w:sdtEnd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0DF20386" w14:textId="77777777" w:rsidTr="00D66A52">
        <w:tc>
          <w:tcPr>
            <w:tcW w:w="9355" w:type="dxa"/>
          </w:tcPr>
          <w:p w14:paraId="23EA26E7" w14:textId="77777777" w:rsidR="00E92593" w:rsidRDefault="00E92593" w:rsidP="00E92593">
            <w:pPr>
              <w:pStyle w:val="Heading3"/>
            </w:pPr>
            <w:r>
              <w:t>10/1/19 - Present</w:t>
            </w:r>
          </w:p>
          <w:p w14:paraId="68E32204" w14:textId="2DD7C615" w:rsidR="00E92593" w:rsidRDefault="00E92593" w:rsidP="00E92593">
            <w:pPr>
              <w:pStyle w:val="Heading2"/>
              <w:rPr>
                <w:b w:val="0"/>
                <w:bCs/>
                <w:color w:val="595959" w:themeColor="text1" w:themeTint="A6"/>
              </w:rPr>
            </w:pPr>
            <w:r>
              <w:t xml:space="preserve">intake coordinator, </w:t>
            </w:r>
            <w:r w:rsidRPr="00EB10B3">
              <w:rPr>
                <w:b w:val="0"/>
                <w:bCs/>
                <w:color w:val="595959" w:themeColor="text1" w:themeTint="A6"/>
              </w:rPr>
              <w:t>accentcare</w:t>
            </w:r>
          </w:p>
          <w:p w14:paraId="0815EE1B" w14:textId="77777777" w:rsidR="00FC010E" w:rsidRPr="00FC010E" w:rsidRDefault="00FC010E" w:rsidP="00FC010E">
            <w:pPr>
              <w:pStyle w:val="Heading3"/>
              <w:numPr>
                <w:ilvl w:val="0"/>
                <w:numId w:val="15"/>
              </w:numPr>
              <w:rPr>
                <w:b w:val="0"/>
                <w:bCs/>
              </w:rPr>
            </w:pPr>
            <w:r w:rsidRPr="00FC010E">
              <w:rPr>
                <w:b w:val="0"/>
                <w:bCs/>
              </w:rPr>
              <w:t>Process and validate high volumes of patient healthcare data within EMR systems while maintaining 95%+ accuracy and compliance with HIPAA standards.</w:t>
            </w:r>
          </w:p>
          <w:p w14:paraId="4C5C2D6B" w14:textId="77777777" w:rsidR="00FC010E" w:rsidRPr="00FC010E" w:rsidRDefault="00FC010E" w:rsidP="00FC010E">
            <w:pPr>
              <w:pStyle w:val="Heading3"/>
              <w:numPr>
                <w:ilvl w:val="0"/>
                <w:numId w:val="15"/>
              </w:numPr>
              <w:rPr>
                <w:b w:val="0"/>
                <w:bCs/>
              </w:rPr>
            </w:pPr>
            <w:r w:rsidRPr="00FC010E">
              <w:rPr>
                <w:b w:val="0"/>
                <w:bCs/>
              </w:rPr>
              <w:t>Review patient documentation and records to identify errors, missing information, and data discrepancies, ensuring data integrity before system entry.</w:t>
            </w:r>
          </w:p>
          <w:p w14:paraId="074730C6" w14:textId="77777777" w:rsidR="00FC010E" w:rsidRPr="00FC010E" w:rsidRDefault="00FC010E" w:rsidP="00FC010E">
            <w:pPr>
              <w:pStyle w:val="Heading3"/>
              <w:numPr>
                <w:ilvl w:val="0"/>
                <w:numId w:val="15"/>
              </w:numPr>
              <w:rPr>
                <w:b w:val="0"/>
                <w:bCs/>
              </w:rPr>
            </w:pPr>
            <w:r w:rsidRPr="00FC010E">
              <w:rPr>
                <w:b w:val="0"/>
                <w:bCs/>
              </w:rPr>
              <w:t>Extract and organize patient and operational data from multiple sources for entry into digital healthcare systems.</w:t>
            </w:r>
          </w:p>
          <w:p w14:paraId="5126D9AB" w14:textId="77777777" w:rsidR="00FC010E" w:rsidRPr="00FC010E" w:rsidRDefault="00FC010E" w:rsidP="00FC010E">
            <w:pPr>
              <w:pStyle w:val="Heading3"/>
              <w:numPr>
                <w:ilvl w:val="0"/>
                <w:numId w:val="15"/>
              </w:numPr>
              <w:rPr>
                <w:b w:val="0"/>
                <w:bCs/>
              </w:rPr>
            </w:pPr>
            <w:r w:rsidRPr="00FC010E">
              <w:rPr>
                <w:b w:val="0"/>
                <w:bCs/>
              </w:rPr>
              <w:t>Collaborate with Account Executives and operational teams to ensure timely processing of patient records and documentation workflows.</w:t>
            </w:r>
          </w:p>
          <w:p w14:paraId="5A7968BC" w14:textId="77777777" w:rsidR="00FC010E" w:rsidRPr="00FC010E" w:rsidRDefault="00FC010E" w:rsidP="00FC010E">
            <w:pPr>
              <w:pStyle w:val="Heading3"/>
              <w:numPr>
                <w:ilvl w:val="0"/>
                <w:numId w:val="15"/>
              </w:numPr>
              <w:rPr>
                <w:b w:val="0"/>
                <w:bCs/>
              </w:rPr>
            </w:pPr>
            <w:r w:rsidRPr="00FC010E">
              <w:rPr>
                <w:b w:val="0"/>
                <w:bCs/>
              </w:rPr>
              <w:t>Maintain detailed records and perform data verification to support accurate reporting and operational performance.</w:t>
            </w:r>
          </w:p>
          <w:p w14:paraId="7EB3D88C" w14:textId="77777777" w:rsidR="00FC010E" w:rsidRPr="00FC010E" w:rsidRDefault="00FC010E" w:rsidP="00FC010E">
            <w:pPr>
              <w:pStyle w:val="Heading3"/>
              <w:numPr>
                <w:ilvl w:val="0"/>
                <w:numId w:val="15"/>
              </w:numPr>
              <w:rPr>
                <w:b w:val="0"/>
                <w:bCs/>
              </w:rPr>
            </w:pPr>
            <w:r w:rsidRPr="00FC010E">
              <w:rPr>
                <w:b w:val="0"/>
                <w:bCs/>
              </w:rPr>
              <w:t>Transmit healthcare data securely across internal systems and external stakeholders following established security procedures.</w:t>
            </w:r>
          </w:p>
          <w:p w14:paraId="17C1F1CB" w14:textId="6C9CD2D6" w:rsidR="00E92593" w:rsidRDefault="00E92593" w:rsidP="001D0BF1">
            <w:pPr>
              <w:pStyle w:val="Heading3"/>
              <w:contextualSpacing w:val="0"/>
            </w:pPr>
          </w:p>
          <w:p w14:paraId="57513E59" w14:textId="77777777" w:rsidR="00E92593" w:rsidRDefault="00E92593" w:rsidP="001D0BF1">
            <w:pPr>
              <w:pStyle w:val="Heading3"/>
              <w:contextualSpacing w:val="0"/>
            </w:pPr>
          </w:p>
          <w:p w14:paraId="5F574624" w14:textId="40ABBEC2" w:rsidR="001D0BF1" w:rsidRPr="00CF1A49" w:rsidRDefault="003146F1" w:rsidP="001D0BF1">
            <w:pPr>
              <w:pStyle w:val="Heading3"/>
              <w:contextualSpacing w:val="0"/>
            </w:pPr>
            <w:r>
              <w:t>10/1/16</w:t>
            </w:r>
            <w:r w:rsidR="001D0BF1" w:rsidRPr="00CF1A49">
              <w:t xml:space="preserve"> – </w:t>
            </w:r>
            <w:r w:rsidR="00E92593">
              <w:t>10/1/19</w:t>
            </w:r>
          </w:p>
          <w:p w14:paraId="322AC0B3" w14:textId="77777777" w:rsidR="001D0BF1" w:rsidRPr="00CF1A49" w:rsidRDefault="003146F1" w:rsidP="001D0BF1">
            <w:pPr>
              <w:pStyle w:val="Heading2"/>
              <w:contextualSpacing w:val="0"/>
            </w:pPr>
            <w:r>
              <w:t>Sales Technician</w:t>
            </w:r>
            <w:r w:rsidR="001D0BF1" w:rsidRPr="00CF1A49">
              <w:t xml:space="preserve">, </w:t>
            </w:r>
            <w:r>
              <w:rPr>
                <w:rStyle w:val="SubtleReference"/>
              </w:rPr>
              <w:t>dme scooters and more</w:t>
            </w:r>
          </w:p>
          <w:p w14:paraId="65C3C0EA" w14:textId="77777777" w:rsidR="00FC010E" w:rsidRPr="00FC010E" w:rsidRDefault="00FC010E" w:rsidP="00FC010E">
            <w:pPr>
              <w:numPr>
                <w:ilvl w:val="0"/>
                <w:numId w:val="16"/>
              </w:numPr>
            </w:pPr>
            <w:r w:rsidRPr="00FC010E">
              <w:t>Processed and managed customer orders and healthcare equipment documentation within internal databases.</w:t>
            </w:r>
          </w:p>
          <w:p w14:paraId="21CCCB71" w14:textId="77777777" w:rsidR="00FC010E" w:rsidRPr="00FC010E" w:rsidRDefault="00FC010E" w:rsidP="00FC010E">
            <w:pPr>
              <w:numPr>
                <w:ilvl w:val="0"/>
                <w:numId w:val="16"/>
              </w:numPr>
            </w:pPr>
            <w:r w:rsidRPr="00FC010E">
              <w:t>Maintained and improved operational spreadsheets, increasing data processing efficiency and reporting accuracy.</w:t>
            </w:r>
          </w:p>
          <w:p w14:paraId="48A5803F" w14:textId="77777777" w:rsidR="00FC010E" w:rsidRPr="00FC010E" w:rsidRDefault="00FC010E" w:rsidP="00FC010E">
            <w:pPr>
              <w:numPr>
                <w:ilvl w:val="0"/>
                <w:numId w:val="16"/>
              </w:numPr>
            </w:pPr>
            <w:r w:rsidRPr="00FC010E">
              <w:t>Conducted follow-up communication with clients to resolve incomplete or inaccurate information related to orders and documentation.</w:t>
            </w:r>
          </w:p>
          <w:p w14:paraId="1035D4B2" w14:textId="77777777" w:rsidR="00FC010E" w:rsidRPr="00FC010E" w:rsidRDefault="00FC010E" w:rsidP="00FC010E">
            <w:pPr>
              <w:numPr>
                <w:ilvl w:val="0"/>
                <w:numId w:val="16"/>
              </w:numPr>
            </w:pPr>
            <w:r w:rsidRPr="00FC010E">
              <w:t>Assisted with administrative processes including data entry, documentation management, and system updates.</w:t>
            </w:r>
          </w:p>
          <w:p w14:paraId="7C2D620A" w14:textId="77777777" w:rsidR="00FC010E" w:rsidRPr="00FC010E" w:rsidRDefault="00FC010E" w:rsidP="00FC010E">
            <w:pPr>
              <w:numPr>
                <w:ilvl w:val="0"/>
                <w:numId w:val="16"/>
              </w:numPr>
            </w:pPr>
            <w:r w:rsidRPr="00FC010E">
              <w:t>Provided technical support and repair services for durable medical equipment while maintaining excellent customer service standards.</w:t>
            </w:r>
          </w:p>
          <w:p w14:paraId="2D2F62E7" w14:textId="4486BDD5" w:rsidR="001E3120" w:rsidRPr="00CF1A49" w:rsidRDefault="001E3120" w:rsidP="001D0BF1">
            <w:pPr>
              <w:contextualSpacing w:val="0"/>
            </w:pPr>
          </w:p>
        </w:tc>
      </w:tr>
      <w:tr w:rsidR="00F61DF9" w:rsidRPr="00CF1A49" w14:paraId="45FA03F9" w14:textId="77777777" w:rsidTr="00F61DF9">
        <w:tc>
          <w:tcPr>
            <w:tcW w:w="9355" w:type="dxa"/>
            <w:tcMar>
              <w:top w:w="216" w:type="dxa"/>
            </w:tcMar>
          </w:tcPr>
          <w:p w14:paraId="187DE9B9" w14:textId="77777777" w:rsidR="00F61DF9" w:rsidRPr="00CF1A49" w:rsidRDefault="003146F1" w:rsidP="00F61DF9">
            <w:pPr>
              <w:pStyle w:val="Heading3"/>
              <w:contextualSpacing w:val="0"/>
            </w:pPr>
            <w:r>
              <w:lastRenderedPageBreak/>
              <w:t>10/1/15</w:t>
            </w:r>
            <w:r w:rsidR="00F61DF9" w:rsidRPr="00CF1A49">
              <w:t xml:space="preserve"> – </w:t>
            </w:r>
            <w:r>
              <w:t>9/15/16</w:t>
            </w:r>
          </w:p>
          <w:p w14:paraId="317C20F8" w14:textId="77777777" w:rsidR="00F61DF9" w:rsidRPr="00CF1A49" w:rsidRDefault="003146F1" w:rsidP="003146F1">
            <w:pPr>
              <w:pStyle w:val="Heading2"/>
            </w:pPr>
            <w:r>
              <w:t>health fitness specialist</w:t>
            </w:r>
            <w:r w:rsidR="00F61DF9" w:rsidRPr="00CF1A49">
              <w:t xml:space="preserve">, </w:t>
            </w:r>
            <w:r>
              <w:rPr>
                <w:rStyle w:val="SubtleReference"/>
              </w:rPr>
              <w:t>Corporate fitness works</w:t>
            </w:r>
          </w:p>
          <w:p w14:paraId="23BE3F01" w14:textId="77777777" w:rsidR="003066E5" w:rsidRPr="003066E5" w:rsidRDefault="003066E5" w:rsidP="003066E5">
            <w:pPr>
              <w:numPr>
                <w:ilvl w:val="0"/>
                <w:numId w:val="17"/>
              </w:numPr>
            </w:pPr>
            <w:r w:rsidRPr="003066E5">
              <w:t>Developed individualized fitness programs and tracked client progress through documented health and performance metrics.</w:t>
            </w:r>
          </w:p>
          <w:p w14:paraId="5483D231" w14:textId="77777777" w:rsidR="003066E5" w:rsidRPr="003066E5" w:rsidRDefault="003066E5" w:rsidP="003066E5">
            <w:pPr>
              <w:numPr>
                <w:ilvl w:val="0"/>
                <w:numId w:val="17"/>
              </w:numPr>
            </w:pPr>
            <w:r w:rsidRPr="003066E5">
              <w:t>Maintained records and evaluated data to adjust training programs based on performance trends.</w:t>
            </w:r>
          </w:p>
          <w:p w14:paraId="5A6B6FEB" w14:textId="77777777" w:rsidR="00B62285" w:rsidRDefault="00B62285" w:rsidP="00F61DF9"/>
          <w:p w14:paraId="038C30DF" w14:textId="77777777" w:rsidR="00B62285" w:rsidRDefault="00B62285" w:rsidP="00B62285">
            <w:pPr>
              <w:pStyle w:val="Heading3"/>
            </w:pPr>
            <w:r>
              <w:t>2/1/</w:t>
            </w:r>
            <w:r w:rsidR="004111FA">
              <w:t>12 – 9/30/16</w:t>
            </w:r>
          </w:p>
          <w:p w14:paraId="4DF33A63" w14:textId="77777777" w:rsidR="00EB10B3" w:rsidRDefault="004111FA" w:rsidP="00E92593">
            <w:pPr>
              <w:pStyle w:val="Heading2"/>
              <w:rPr>
                <w:b w:val="0"/>
                <w:color w:val="auto"/>
              </w:rPr>
            </w:pPr>
            <w:r>
              <w:t xml:space="preserve">pt technician, </w:t>
            </w:r>
            <w:r w:rsidRPr="00EB10B3">
              <w:rPr>
                <w:b w:val="0"/>
                <w:color w:val="595959" w:themeColor="text1" w:themeTint="A6"/>
              </w:rPr>
              <w:t>allen sports and spinecare</w:t>
            </w:r>
          </w:p>
          <w:p w14:paraId="06A3792C" w14:textId="77777777" w:rsidR="0079027E" w:rsidRPr="0079027E" w:rsidRDefault="0079027E" w:rsidP="0079027E">
            <w:pPr>
              <w:numPr>
                <w:ilvl w:val="0"/>
                <w:numId w:val="18"/>
              </w:numPr>
            </w:pPr>
            <w:r w:rsidRPr="0079027E">
              <w:t>Managed patient documentation and maintained organized clinical records within the clinic’s administrative systems.</w:t>
            </w:r>
          </w:p>
          <w:p w14:paraId="486C4CAC" w14:textId="77777777" w:rsidR="0079027E" w:rsidRPr="0079027E" w:rsidRDefault="0079027E" w:rsidP="0079027E">
            <w:pPr>
              <w:numPr>
                <w:ilvl w:val="0"/>
                <w:numId w:val="18"/>
              </w:numPr>
            </w:pPr>
            <w:r w:rsidRPr="0079027E">
              <w:t>Assisted clinical staff in patient care workflows and ensured accurate documentation of treatment activities.</w:t>
            </w:r>
          </w:p>
          <w:p w14:paraId="02099DDE" w14:textId="4712D42B" w:rsidR="00C207D5" w:rsidRPr="00C207D5" w:rsidRDefault="00C207D5" w:rsidP="003066E5"/>
        </w:tc>
      </w:tr>
    </w:tbl>
    <w:sdt>
      <w:sdtPr>
        <w:alias w:val="Education:"/>
        <w:tag w:val="Education:"/>
        <w:id w:val="-1908763273"/>
        <w:placeholder>
          <w:docPart w:val="11FF1DA6470C4B01A3D5DFE7B228D5D5"/>
        </w:placeholder>
        <w:temporary/>
        <w:showingPlcHdr/>
        <w15:appearance w15:val="hidden"/>
      </w:sdtPr>
      <w:sdtEndPr/>
      <w:sdtContent>
        <w:p w14:paraId="23773563" w14:textId="77777777"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14:paraId="6FBDF085" w14:textId="77777777" w:rsidTr="00D66A52">
        <w:tc>
          <w:tcPr>
            <w:tcW w:w="9355" w:type="dxa"/>
          </w:tcPr>
          <w:p w14:paraId="2F93356A" w14:textId="27E87834" w:rsidR="007F70DA" w:rsidRDefault="007F70DA" w:rsidP="001D0BF1">
            <w:pPr>
              <w:pStyle w:val="Heading3"/>
              <w:contextualSpacing w:val="0"/>
            </w:pPr>
            <w:r>
              <w:t xml:space="preserve">August 2022- </w:t>
            </w:r>
            <w:r w:rsidR="000509D3">
              <w:t>2025</w:t>
            </w:r>
          </w:p>
          <w:p w14:paraId="24C1B527" w14:textId="48829E36" w:rsidR="007F70DA" w:rsidRDefault="007F70DA" w:rsidP="001D0BF1">
            <w:pPr>
              <w:pStyle w:val="Heading3"/>
              <w:contextualSpacing w:val="0"/>
              <w:rPr>
                <w:b w:val="0"/>
                <w:sz w:val="26"/>
                <w:szCs w:val="26"/>
              </w:rPr>
            </w:pPr>
            <w:r w:rsidRPr="007F70DA">
              <w:rPr>
                <w:color w:val="1D824C" w:themeColor="accent1"/>
                <w:sz w:val="26"/>
                <w:szCs w:val="26"/>
              </w:rPr>
              <w:t>BS data analytics</w:t>
            </w:r>
            <w:r w:rsidRPr="007F70DA">
              <w:rPr>
                <w:b w:val="0"/>
                <w:sz w:val="26"/>
                <w:szCs w:val="26"/>
              </w:rPr>
              <w:t>, university of southern new hampshire</w:t>
            </w:r>
          </w:p>
          <w:p w14:paraId="55FC5715" w14:textId="620330DE" w:rsidR="007F70DA" w:rsidRDefault="007F70DA" w:rsidP="001D0BF1">
            <w:pPr>
              <w:pStyle w:val="Heading3"/>
              <w:contextualSpacing w:val="0"/>
              <w:rPr>
                <w:b w:val="0"/>
                <w:color w:val="auto"/>
                <w:szCs w:val="22"/>
              </w:rPr>
            </w:pPr>
            <w:r>
              <w:rPr>
                <w:b w:val="0"/>
                <w:color w:val="auto"/>
                <w:szCs w:val="22"/>
              </w:rPr>
              <w:t>GPA: 4.0</w:t>
            </w:r>
          </w:p>
          <w:p w14:paraId="2F76A80A" w14:textId="77777777" w:rsidR="007F70DA" w:rsidRPr="007F70DA" w:rsidRDefault="007F70DA" w:rsidP="001D0BF1">
            <w:pPr>
              <w:pStyle w:val="Heading3"/>
              <w:contextualSpacing w:val="0"/>
              <w:rPr>
                <w:b w:val="0"/>
                <w:color w:val="auto"/>
                <w:szCs w:val="22"/>
              </w:rPr>
            </w:pPr>
          </w:p>
          <w:p w14:paraId="2F47DDD9" w14:textId="6A468CC4" w:rsidR="001D0BF1" w:rsidRPr="00CF1A49" w:rsidRDefault="00C207D5" w:rsidP="001D0BF1">
            <w:pPr>
              <w:pStyle w:val="Heading3"/>
              <w:contextualSpacing w:val="0"/>
            </w:pPr>
            <w:r>
              <w:t>December</w:t>
            </w:r>
            <w:r w:rsidR="001D0BF1" w:rsidRPr="00CF1A49">
              <w:t xml:space="preserve"> </w:t>
            </w:r>
            <w:r>
              <w:t>2011</w:t>
            </w:r>
          </w:p>
          <w:p w14:paraId="7316A139" w14:textId="77777777" w:rsidR="001D0BF1" w:rsidRPr="00CF1A49" w:rsidRDefault="003146F1" w:rsidP="001D0BF1">
            <w:pPr>
              <w:pStyle w:val="Heading2"/>
              <w:contextualSpacing w:val="0"/>
            </w:pPr>
            <w:r>
              <w:t xml:space="preserve">BS </w:t>
            </w:r>
            <w:r w:rsidRPr="007F70DA">
              <w:t>Kinesiology</w:t>
            </w:r>
            <w:r w:rsidR="001D0BF1" w:rsidRPr="00CF1A49">
              <w:t xml:space="preserve">, </w:t>
            </w:r>
            <w:r>
              <w:rPr>
                <w:rStyle w:val="SubtleReference"/>
              </w:rPr>
              <w:t>University of north texas</w:t>
            </w:r>
          </w:p>
          <w:p w14:paraId="46340E47" w14:textId="77777777" w:rsidR="007538DC" w:rsidRDefault="003146F1" w:rsidP="007538DC">
            <w:pPr>
              <w:contextualSpacing w:val="0"/>
            </w:pPr>
            <w:r>
              <w:t>GPA: 3.5</w:t>
            </w:r>
          </w:p>
          <w:p w14:paraId="56149C53" w14:textId="77777777" w:rsidR="003146F1" w:rsidRPr="00CF1A49" w:rsidRDefault="003146F1" w:rsidP="007538DC">
            <w:pPr>
              <w:contextualSpacing w:val="0"/>
            </w:pPr>
            <w:r>
              <w:t>Minor: Health Promotion</w:t>
            </w:r>
          </w:p>
        </w:tc>
      </w:tr>
      <w:tr w:rsidR="00F61DF9" w:rsidRPr="00CF1A49" w14:paraId="618C5504" w14:textId="77777777" w:rsidTr="00F61DF9">
        <w:tc>
          <w:tcPr>
            <w:tcW w:w="9355" w:type="dxa"/>
            <w:tcMar>
              <w:top w:w="216" w:type="dxa"/>
            </w:tcMar>
          </w:tcPr>
          <w:p w14:paraId="64C10C62" w14:textId="547B2201" w:rsidR="00F61DF9" w:rsidRPr="00CF1A49" w:rsidRDefault="00C207D5" w:rsidP="00F61DF9">
            <w:pPr>
              <w:pStyle w:val="Heading3"/>
              <w:contextualSpacing w:val="0"/>
            </w:pPr>
            <w:r>
              <w:t>may</w:t>
            </w:r>
            <w:r w:rsidR="00F61DF9" w:rsidRPr="00CF1A49">
              <w:t xml:space="preserve"> </w:t>
            </w:r>
            <w:r>
              <w:t>2009</w:t>
            </w:r>
          </w:p>
          <w:p w14:paraId="5D05055C" w14:textId="77777777" w:rsidR="00F61DF9" w:rsidRPr="00CF1A49" w:rsidRDefault="003146F1" w:rsidP="00F61DF9">
            <w:pPr>
              <w:pStyle w:val="Heading2"/>
              <w:contextualSpacing w:val="0"/>
            </w:pPr>
            <w:r>
              <w:t>ASsociate of science</w:t>
            </w:r>
            <w:r w:rsidR="00F61DF9" w:rsidRPr="00CF1A49">
              <w:t xml:space="preserve">, </w:t>
            </w:r>
            <w:r>
              <w:rPr>
                <w:rStyle w:val="SubtleReference"/>
              </w:rPr>
              <w:t>collin college</w:t>
            </w:r>
          </w:p>
          <w:p w14:paraId="24AB7AA2" w14:textId="2A389FE0" w:rsidR="00F61DF9" w:rsidRDefault="004111FA" w:rsidP="00F61DF9">
            <w:r>
              <w:t>GPA: 3.75</w:t>
            </w:r>
          </w:p>
        </w:tc>
      </w:tr>
    </w:tbl>
    <w:p w14:paraId="5D012F84" w14:textId="77777777" w:rsidR="00C207D5" w:rsidRDefault="00C207D5" w:rsidP="00486277">
      <w:pPr>
        <w:pStyle w:val="Heading1"/>
      </w:pPr>
    </w:p>
    <w:p w14:paraId="5FA6752F" w14:textId="4E7912EB" w:rsidR="00486277" w:rsidRPr="00CF1A49" w:rsidRDefault="009A5B3B" w:rsidP="00486277">
      <w:pPr>
        <w:pStyle w:val="Heading1"/>
      </w:pPr>
      <w:r>
        <w:t xml:space="preserve">CORE </w:t>
      </w:r>
      <w:sdt>
        <w:sdtPr>
          <w:alias w:val="Skills:"/>
          <w:tag w:val="Skills:"/>
          <w:id w:val="-1392877668"/>
          <w:placeholder>
            <w:docPart w:val="1FFF6F3987D34DD99236147168808D85"/>
          </w:placeholder>
          <w:temporary/>
          <w:showingPlcHdr/>
          <w15:appearance w15:val="hidden"/>
        </w:sdtPr>
        <w:sdtEndPr/>
        <w:sdtContent>
          <w:r w:rsidR="00486277" w:rsidRPr="00CF1A49">
            <w:t>Skills</w:t>
          </w:r>
        </w:sdtContent>
      </w:sdt>
    </w:p>
    <w:p w14:paraId="6590BE66" w14:textId="77777777" w:rsidR="009A5B3B" w:rsidRPr="009A5B3B" w:rsidRDefault="009A5B3B" w:rsidP="009A5B3B">
      <w:pPr>
        <w:numPr>
          <w:ilvl w:val="0"/>
          <w:numId w:val="19"/>
        </w:numPr>
      </w:pPr>
      <w:r w:rsidRPr="009A5B3B">
        <w:t>Healthcare Data Analysis</w:t>
      </w:r>
    </w:p>
    <w:p w14:paraId="7CE5418B" w14:textId="77777777" w:rsidR="009A5B3B" w:rsidRPr="009A5B3B" w:rsidRDefault="009A5B3B" w:rsidP="009A5B3B">
      <w:pPr>
        <w:numPr>
          <w:ilvl w:val="0"/>
          <w:numId w:val="19"/>
        </w:numPr>
      </w:pPr>
      <w:r w:rsidRPr="009A5B3B">
        <w:t>Encounter / Claims Data Review</w:t>
      </w:r>
    </w:p>
    <w:p w14:paraId="02106052" w14:textId="77777777" w:rsidR="009A5B3B" w:rsidRPr="009A5B3B" w:rsidRDefault="009A5B3B" w:rsidP="009A5B3B">
      <w:pPr>
        <w:numPr>
          <w:ilvl w:val="0"/>
          <w:numId w:val="19"/>
        </w:numPr>
      </w:pPr>
      <w:r w:rsidRPr="009A5B3B">
        <w:t>Data Integrity &amp; Quality Assurance</w:t>
      </w:r>
    </w:p>
    <w:p w14:paraId="494BCFC7" w14:textId="77777777" w:rsidR="009A5B3B" w:rsidRPr="009A5B3B" w:rsidRDefault="009A5B3B" w:rsidP="009A5B3B">
      <w:pPr>
        <w:numPr>
          <w:ilvl w:val="0"/>
          <w:numId w:val="19"/>
        </w:numPr>
      </w:pPr>
      <w:r w:rsidRPr="009A5B3B">
        <w:t>SQL, Python, R</w:t>
      </w:r>
    </w:p>
    <w:p w14:paraId="7C6EE2A7" w14:textId="77777777" w:rsidR="009A5B3B" w:rsidRPr="009A5B3B" w:rsidRDefault="009A5B3B" w:rsidP="009A5B3B">
      <w:pPr>
        <w:numPr>
          <w:ilvl w:val="0"/>
          <w:numId w:val="19"/>
        </w:numPr>
      </w:pPr>
      <w:r w:rsidRPr="009A5B3B">
        <w:t>EMR &amp; HCHB Systems</w:t>
      </w:r>
    </w:p>
    <w:p w14:paraId="44FA1DF3" w14:textId="77777777" w:rsidR="009A5B3B" w:rsidRPr="009A5B3B" w:rsidRDefault="009A5B3B" w:rsidP="009A5B3B">
      <w:pPr>
        <w:numPr>
          <w:ilvl w:val="0"/>
          <w:numId w:val="19"/>
        </w:numPr>
      </w:pPr>
      <w:r w:rsidRPr="009A5B3B">
        <w:t>Microsoft Excel &amp; Office Suite</w:t>
      </w:r>
    </w:p>
    <w:p w14:paraId="4A5BC1BA" w14:textId="77777777" w:rsidR="009A5B3B" w:rsidRPr="009A5B3B" w:rsidRDefault="009A5B3B" w:rsidP="009A5B3B">
      <w:pPr>
        <w:numPr>
          <w:ilvl w:val="0"/>
          <w:numId w:val="19"/>
        </w:numPr>
      </w:pPr>
      <w:r w:rsidRPr="009A5B3B">
        <w:t>Data Validation &amp; Error Resolution</w:t>
      </w:r>
    </w:p>
    <w:p w14:paraId="3D23DD3A" w14:textId="77777777" w:rsidR="009A5B3B" w:rsidRPr="009A5B3B" w:rsidRDefault="009A5B3B" w:rsidP="009A5B3B">
      <w:pPr>
        <w:numPr>
          <w:ilvl w:val="0"/>
          <w:numId w:val="19"/>
        </w:numPr>
      </w:pPr>
      <w:r w:rsidRPr="009A5B3B">
        <w:t>Process Improvement &amp; Workflow Optimization</w:t>
      </w:r>
    </w:p>
    <w:p w14:paraId="23EAE00D" w14:textId="77777777" w:rsidR="009A5B3B" w:rsidRPr="009A5B3B" w:rsidRDefault="009A5B3B" w:rsidP="009A5B3B">
      <w:pPr>
        <w:numPr>
          <w:ilvl w:val="0"/>
          <w:numId w:val="19"/>
        </w:numPr>
      </w:pPr>
      <w:r w:rsidRPr="009A5B3B">
        <w:t>Healthcare Compliance (HIPAA)</w:t>
      </w:r>
    </w:p>
    <w:p w14:paraId="04A20E5F" w14:textId="77777777" w:rsidR="009A5B3B" w:rsidRPr="009A5B3B" w:rsidRDefault="009A5B3B" w:rsidP="009A5B3B">
      <w:pPr>
        <w:numPr>
          <w:ilvl w:val="0"/>
          <w:numId w:val="19"/>
        </w:numPr>
      </w:pPr>
      <w:r w:rsidRPr="009A5B3B">
        <w:t>Data Visualization (Tableau)</w:t>
      </w:r>
    </w:p>
    <w:p w14:paraId="580DF61A" w14:textId="77777777" w:rsidR="009A5B3B" w:rsidRPr="009A5B3B" w:rsidRDefault="009A5B3B" w:rsidP="009A5B3B">
      <w:pPr>
        <w:numPr>
          <w:ilvl w:val="0"/>
          <w:numId w:val="19"/>
        </w:numPr>
      </w:pPr>
      <w:r w:rsidRPr="009A5B3B">
        <w:t>Statistical Analysis</w:t>
      </w:r>
    </w:p>
    <w:p w14:paraId="2AA72800" w14:textId="77777777" w:rsidR="009A5B3B" w:rsidRPr="009A5B3B" w:rsidRDefault="009A5B3B" w:rsidP="009A5B3B">
      <w:pPr>
        <w:numPr>
          <w:ilvl w:val="0"/>
          <w:numId w:val="19"/>
        </w:numPr>
      </w:pPr>
      <w:r w:rsidRPr="009A5B3B">
        <w:t>Data Entry (70 WPM)</w:t>
      </w:r>
    </w:p>
    <w:p w14:paraId="69B658B2" w14:textId="77777777" w:rsidR="009A5B3B" w:rsidRPr="009A5B3B" w:rsidRDefault="009A5B3B" w:rsidP="009A5B3B">
      <w:pPr>
        <w:numPr>
          <w:ilvl w:val="0"/>
          <w:numId w:val="19"/>
        </w:numPr>
      </w:pPr>
      <w:r w:rsidRPr="009A5B3B">
        <w:t>Cross-Functional Collaboration</w:t>
      </w:r>
    </w:p>
    <w:p w14:paraId="1CA93634" w14:textId="22911ADF" w:rsidR="009540ED" w:rsidRDefault="009540ED" w:rsidP="006E1507"/>
    <w:p w14:paraId="7B1D04DC" w14:textId="55949920" w:rsidR="002870B9" w:rsidRDefault="00C579E5" w:rsidP="009540ED">
      <w:pPr>
        <w:pStyle w:val="Heading1"/>
      </w:pPr>
      <w:r>
        <w:lastRenderedPageBreak/>
        <w:t>TECHNICAL SKILLS</w:t>
      </w:r>
    </w:p>
    <w:p w14:paraId="00EE5907" w14:textId="77777777" w:rsidR="00C579E5" w:rsidRDefault="00C579E5" w:rsidP="009540ED">
      <w:pPr>
        <w:pStyle w:val="Heading1"/>
      </w:pPr>
    </w:p>
    <w:p w14:paraId="02360930" w14:textId="3308FA2D" w:rsidR="00C579E5" w:rsidRPr="00D53E35" w:rsidRDefault="00BC6466" w:rsidP="00BC6466">
      <w:pPr>
        <w:pStyle w:val="Heading1"/>
        <w:numPr>
          <w:ilvl w:val="0"/>
          <w:numId w:val="21"/>
        </w:numPr>
        <w:rPr>
          <w:rFonts w:ascii="Calibri" w:hAnsi="Calibri" w:cs="Calibri"/>
          <w:b w:val="0"/>
          <w:bCs/>
          <w:sz w:val="24"/>
          <w:szCs w:val="24"/>
        </w:rPr>
      </w:pPr>
      <w:r w:rsidRPr="00D53E35">
        <w:rPr>
          <w:rFonts w:ascii="Calibri" w:hAnsi="Calibri" w:cs="Calibri"/>
          <w:b w:val="0"/>
          <w:bCs/>
          <w:sz w:val="24"/>
          <w:szCs w:val="24"/>
        </w:rPr>
        <w:t>pROGRAMMING AND aNALYTICS</w:t>
      </w:r>
    </w:p>
    <w:p w14:paraId="10527CC7" w14:textId="70341C45" w:rsidR="00BC6466" w:rsidRPr="00D53E35" w:rsidRDefault="00C34741" w:rsidP="00BC6466">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SQL</w:t>
      </w:r>
    </w:p>
    <w:p w14:paraId="5DE9AD0F" w14:textId="78144EA5" w:rsidR="00C34741" w:rsidRPr="00D53E35" w:rsidRDefault="00C34741" w:rsidP="00BC6466">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PYTHON</w:t>
      </w:r>
    </w:p>
    <w:p w14:paraId="0A0F6000" w14:textId="0AE29BA6" w:rsidR="00C34741" w:rsidRPr="00D53E35" w:rsidRDefault="00C34741" w:rsidP="00BC6466">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R</w:t>
      </w:r>
    </w:p>
    <w:p w14:paraId="069C7FC0" w14:textId="66A4D710" w:rsidR="00C34741" w:rsidRPr="00D53E35" w:rsidRDefault="00C34741" w:rsidP="00BC6466">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TABLEAU</w:t>
      </w:r>
    </w:p>
    <w:p w14:paraId="6B1F7190" w14:textId="1766DC1B" w:rsidR="00C34741" w:rsidRPr="00D53E35" w:rsidRDefault="00C34741" w:rsidP="00C34741">
      <w:pPr>
        <w:pStyle w:val="Heading1"/>
        <w:numPr>
          <w:ilvl w:val="0"/>
          <w:numId w:val="21"/>
        </w:numPr>
        <w:rPr>
          <w:rFonts w:ascii="Calibri" w:hAnsi="Calibri" w:cs="Calibri"/>
          <w:b w:val="0"/>
          <w:bCs/>
          <w:sz w:val="24"/>
          <w:szCs w:val="24"/>
        </w:rPr>
      </w:pPr>
      <w:r w:rsidRPr="00D53E35">
        <w:rPr>
          <w:rFonts w:ascii="Calibri" w:hAnsi="Calibri" w:cs="Calibri"/>
          <w:b w:val="0"/>
          <w:bCs/>
          <w:sz w:val="24"/>
          <w:szCs w:val="24"/>
        </w:rPr>
        <w:t>DATA AND BUSINESS TOOLS</w:t>
      </w:r>
    </w:p>
    <w:p w14:paraId="642B395B" w14:textId="0E5D267F" w:rsidR="00C34741" w:rsidRPr="00D53E35" w:rsidRDefault="00C34741" w:rsidP="00C34741">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MICROSOFT EXCEL</w:t>
      </w:r>
      <w:r w:rsidR="008419EC" w:rsidRPr="00D53E35">
        <w:rPr>
          <w:rFonts w:ascii="Calibri" w:hAnsi="Calibri" w:cs="Calibri"/>
          <w:b w:val="0"/>
          <w:bCs/>
          <w:sz w:val="22"/>
          <w:szCs w:val="22"/>
        </w:rPr>
        <w:t xml:space="preserve"> – WORD - POWERPOINT</w:t>
      </w:r>
    </w:p>
    <w:p w14:paraId="4D53687F" w14:textId="45BD5013" w:rsidR="00C34741" w:rsidRPr="00D53E35" w:rsidRDefault="008419EC" w:rsidP="00C34741">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DATA ANALYSIS</w:t>
      </w:r>
    </w:p>
    <w:p w14:paraId="31721BEF" w14:textId="4908782B" w:rsidR="0055343A" w:rsidRPr="00D53E35" w:rsidRDefault="0055343A" w:rsidP="0055343A">
      <w:pPr>
        <w:pStyle w:val="Heading1"/>
        <w:numPr>
          <w:ilvl w:val="0"/>
          <w:numId w:val="21"/>
        </w:numPr>
        <w:rPr>
          <w:rFonts w:ascii="Calibri" w:hAnsi="Calibri" w:cs="Calibri"/>
          <w:b w:val="0"/>
          <w:bCs/>
          <w:sz w:val="24"/>
          <w:szCs w:val="24"/>
        </w:rPr>
      </w:pPr>
      <w:r w:rsidRPr="00D53E35">
        <w:rPr>
          <w:rFonts w:ascii="Calibri" w:hAnsi="Calibri" w:cs="Calibri"/>
          <w:b w:val="0"/>
          <w:bCs/>
          <w:sz w:val="24"/>
          <w:szCs w:val="24"/>
        </w:rPr>
        <w:t>HEALTHCARE SYSTEMS</w:t>
      </w:r>
    </w:p>
    <w:p w14:paraId="5DACCB84" w14:textId="1F4876D5" w:rsidR="0055343A" w:rsidRPr="00D53E35" w:rsidRDefault="0055343A" w:rsidP="0055343A">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EMR</w:t>
      </w:r>
    </w:p>
    <w:p w14:paraId="32CE2FC0" w14:textId="7888541F" w:rsidR="0055343A" w:rsidRPr="00D53E35" w:rsidRDefault="0055343A" w:rsidP="0055343A">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HCHB</w:t>
      </w:r>
    </w:p>
    <w:p w14:paraId="35544895" w14:textId="77777777" w:rsidR="0061600D" w:rsidRDefault="0061600D" w:rsidP="0061600D">
      <w:pPr>
        <w:pStyle w:val="Heading1"/>
      </w:pPr>
    </w:p>
    <w:p w14:paraId="1F9D6F3F" w14:textId="59A094C7" w:rsidR="0061600D" w:rsidRPr="0061600D" w:rsidRDefault="0061600D" w:rsidP="0061600D">
      <w:pPr>
        <w:pStyle w:val="Heading1"/>
      </w:pPr>
      <w:r w:rsidRPr="0061600D">
        <w:rPr>
          <w:bCs/>
        </w:rPr>
        <w:t>ADDITIONAL STRENGTHS</w:t>
      </w:r>
    </w:p>
    <w:p w14:paraId="75C196FB" w14:textId="77777777" w:rsidR="0061600D" w:rsidRPr="0061600D" w:rsidRDefault="0061600D" w:rsidP="0061600D">
      <w:pPr>
        <w:pStyle w:val="Heading1"/>
      </w:pPr>
    </w:p>
    <w:p w14:paraId="1ECA05E2" w14:textId="77777777" w:rsidR="0061600D" w:rsidRPr="0061600D" w:rsidRDefault="0061600D" w:rsidP="0061600D">
      <w:pPr>
        <w:pStyle w:val="Heading1"/>
        <w:numPr>
          <w:ilvl w:val="0"/>
          <w:numId w:val="22"/>
        </w:numPr>
        <w:rPr>
          <w:rFonts w:asciiTheme="minorHAnsi" w:hAnsiTheme="minorHAnsi" w:cstheme="minorHAnsi"/>
          <w:b w:val="0"/>
          <w:bCs/>
          <w:sz w:val="22"/>
          <w:szCs w:val="22"/>
        </w:rPr>
      </w:pPr>
      <w:r w:rsidRPr="0061600D">
        <w:rPr>
          <w:rFonts w:asciiTheme="minorHAnsi" w:hAnsiTheme="minorHAnsi" w:cstheme="minorHAnsi"/>
          <w:b w:val="0"/>
          <w:bCs/>
          <w:sz w:val="22"/>
          <w:szCs w:val="22"/>
        </w:rPr>
        <w:t>Strong analytical thinking and problem-solving</w:t>
      </w:r>
    </w:p>
    <w:p w14:paraId="47507BC1" w14:textId="77777777" w:rsidR="0061600D" w:rsidRPr="0061600D" w:rsidRDefault="0061600D" w:rsidP="0061600D">
      <w:pPr>
        <w:pStyle w:val="Heading1"/>
        <w:numPr>
          <w:ilvl w:val="0"/>
          <w:numId w:val="22"/>
        </w:numPr>
        <w:rPr>
          <w:rFonts w:asciiTheme="minorHAnsi" w:hAnsiTheme="minorHAnsi" w:cstheme="minorHAnsi"/>
          <w:b w:val="0"/>
          <w:bCs/>
          <w:sz w:val="22"/>
          <w:szCs w:val="22"/>
        </w:rPr>
      </w:pPr>
      <w:r w:rsidRPr="0061600D">
        <w:rPr>
          <w:rFonts w:asciiTheme="minorHAnsi" w:hAnsiTheme="minorHAnsi" w:cstheme="minorHAnsi"/>
          <w:b w:val="0"/>
          <w:bCs/>
          <w:sz w:val="22"/>
          <w:szCs w:val="22"/>
        </w:rPr>
        <w:t>High attention to detail and data accuracy</w:t>
      </w:r>
    </w:p>
    <w:p w14:paraId="75A86DFB" w14:textId="77777777" w:rsidR="0061600D" w:rsidRPr="0061600D" w:rsidRDefault="0061600D" w:rsidP="0061600D">
      <w:pPr>
        <w:pStyle w:val="Heading1"/>
        <w:numPr>
          <w:ilvl w:val="0"/>
          <w:numId w:val="22"/>
        </w:numPr>
        <w:rPr>
          <w:rFonts w:asciiTheme="minorHAnsi" w:hAnsiTheme="minorHAnsi" w:cstheme="minorHAnsi"/>
          <w:b w:val="0"/>
          <w:bCs/>
          <w:sz w:val="22"/>
          <w:szCs w:val="22"/>
        </w:rPr>
      </w:pPr>
      <w:r w:rsidRPr="0061600D">
        <w:rPr>
          <w:rFonts w:asciiTheme="minorHAnsi" w:hAnsiTheme="minorHAnsi" w:cstheme="minorHAnsi"/>
          <w:b w:val="0"/>
          <w:bCs/>
          <w:sz w:val="22"/>
          <w:szCs w:val="22"/>
        </w:rPr>
        <w:t>Ability to manage multiple tasks in fast-paced environments</w:t>
      </w:r>
    </w:p>
    <w:p w14:paraId="59903257" w14:textId="77777777" w:rsidR="0061600D" w:rsidRPr="0061600D" w:rsidRDefault="0061600D" w:rsidP="0061600D">
      <w:pPr>
        <w:pStyle w:val="Heading1"/>
        <w:numPr>
          <w:ilvl w:val="0"/>
          <w:numId w:val="22"/>
        </w:numPr>
        <w:rPr>
          <w:rFonts w:asciiTheme="minorHAnsi" w:hAnsiTheme="minorHAnsi" w:cstheme="minorHAnsi"/>
          <w:b w:val="0"/>
          <w:bCs/>
          <w:sz w:val="22"/>
          <w:szCs w:val="22"/>
        </w:rPr>
      </w:pPr>
      <w:r w:rsidRPr="0061600D">
        <w:rPr>
          <w:rFonts w:asciiTheme="minorHAnsi" w:hAnsiTheme="minorHAnsi" w:cstheme="minorHAnsi"/>
          <w:b w:val="0"/>
          <w:bCs/>
          <w:sz w:val="22"/>
          <w:szCs w:val="22"/>
        </w:rPr>
        <w:t>Excellent written and verbal communication</w:t>
      </w:r>
    </w:p>
    <w:p w14:paraId="0BE80CB3" w14:textId="77777777" w:rsidR="0061600D" w:rsidRPr="0061600D" w:rsidRDefault="0061600D" w:rsidP="0061600D">
      <w:pPr>
        <w:pStyle w:val="Heading1"/>
        <w:numPr>
          <w:ilvl w:val="0"/>
          <w:numId w:val="22"/>
        </w:numPr>
        <w:rPr>
          <w:rFonts w:asciiTheme="minorHAnsi" w:hAnsiTheme="minorHAnsi" w:cstheme="minorHAnsi"/>
          <w:b w:val="0"/>
          <w:bCs/>
          <w:sz w:val="22"/>
          <w:szCs w:val="22"/>
        </w:rPr>
      </w:pPr>
      <w:r w:rsidRPr="0061600D">
        <w:rPr>
          <w:rFonts w:asciiTheme="minorHAnsi" w:hAnsiTheme="minorHAnsi" w:cstheme="minorHAnsi"/>
          <w:b w:val="0"/>
          <w:bCs/>
          <w:sz w:val="22"/>
          <w:szCs w:val="22"/>
        </w:rPr>
        <w:t>Team collaboration and stakeholder support</w:t>
      </w:r>
    </w:p>
    <w:p w14:paraId="011E2FB5" w14:textId="77777777" w:rsidR="0061600D" w:rsidRDefault="0061600D" w:rsidP="009540ED">
      <w:pPr>
        <w:pStyle w:val="Heading1"/>
      </w:pPr>
    </w:p>
    <w:p w14:paraId="5A318835" w14:textId="52483216" w:rsidR="009540ED" w:rsidRDefault="009540ED" w:rsidP="009540ED">
      <w:pPr>
        <w:pStyle w:val="Heading1"/>
      </w:pPr>
      <w:r>
        <w:t>references</w:t>
      </w:r>
    </w:p>
    <w:p w14:paraId="7CEBE48D" w14:textId="77777777" w:rsidR="007A7431" w:rsidRDefault="00A9238C" w:rsidP="009540ED">
      <w:pPr>
        <w:pStyle w:val="ListParagraph"/>
      </w:pPr>
      <w:r w:rsidRPr="00A9238C">
        <w:t xml:space="preserve">1. Paul (PK) Kinze – Senior IT Specialist at Dave and Busters – 404-218-3107 </w:t>
      </w:r>
    </w:p>
    <w:p w14:paraId="61C7B356" w14:textId="77777777" w:rsidR="007A7431" w:rsidRDefault="00A9238C" w:rsidP="009540ED">
      <w:pPr>
        <w:pStyle w:val="ListParagraph"/>
      </w:pPr>
      <w:r w:rsidRPr="00A9238C">
        <w:t xml:space="preserve">2. Thomas Donohue – Care Connection Coordinator at </w:t>
      </w:r>
      <w:proofErr w:type="spellStart"/>
      <w:r w:rsidRPr="00A9238C">
        <w:t>AccentCare</w:t>
      </w:r>
      <w:proofErr w:type="spellEnd"/>
      <w:r w:rsidRPr="00A9238C">
        <w:t xml:space="preserve"> Inc. – 215-280-5368 </w:t>
      </w:r>
    </w:p>
    <w:p w14:paraId="68C75583" w14:textId="00AC01A4" w:rsidR="009540ED" w:rsidRPr="006E1507" w:rsidRDefault="00A9238C" w:rsidP="009540ED">
      <w:pPr>
        <w:pStyle w:val="ListParagraph"/>
      </w:pPr>
      <w:r w:rsidRPr="00A9238C">
        <w:t xml:space="preserve">3. Jonathan Rickles – Director Shared Services Operations at </w:t>
      </w:r>
      <w:proofErr w:type="spellStart"/>
      <w:r w:rsidRPr="00A9238C">
        <w:t>AccentCare</w:t>
      </w:r>
      <w:proofErr w:type="spellEnd"/>
      <w:r w:rsidRPr="00A9238C">
        <w:t xml:space="preserve"> Inc. – 404-401-8420</w:t>
      </w:r>
    </w:p>
    <w:sectPr w:rsidR="009540ED" w:rsidRPr="006E1507" w:rsidSect="005A1B10">
      <w:footerReference w:type="default" r:id="rId7"/>
      <w:headerReference w:type="first" r:id="rId8"/>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6EB2B" w14:textId="77777777" w:rsidR="00E67F55" w:rsidRDefault="00E67F55" w:rsidP="0068194B">
      <w:r>
        <w:separator/>
      </w:r>
    </w:p>
    <w:p w14:paraId="7378A044" w14:textId="77777777" w:rsidR="00E67F55" w:rsidRDefault="00E67F55"/>
    <w:p w14:paraId="75A95420" w14:textId="77777777" w:rsidR="00E67F55" w:rsidRDefault="00E67F55"/>
  </w:endnote>
  <w:endnote w:type="continuationSeparator" w:id="0">
    <w:p w14:paraId="2371E426" w14:textId="77777777" w:rsidR="00E67F55" w:rsidRDefault="00E67F55" w:rsidP="0068194B">
      <w:r>
        <w:continuationSeparator/>
      </w:r>
    </w:p>
    <w:p w14:paraId="634A3C93" w14:textId="77777777" w:rsidR="00E67F55" w:rsidRDefault="00E67F55"/>
    <w:p w14:paraId="3202CB24" w14:textId="77777777" w:rsidR="00E67F55" w:rsidRDefault="00E67F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0CB598EE" w14:textId="72C3D59E" w:rsidR="002B2958" w:rsidRDefault="002B2958">
        <w:pPr>
          <w:pStyle w:val="Footer"/>
        </w:pPr>
        <w:r>
          <w:fldChar w:fldCharType="begin"/>
        </w:r>
        <w:r>
          <w:instrText xml:space="preserve"> PAGE   \* MERGEFORMAT </w:instrText>
        </w:r>
        <w:r>
          <w:fldChar w:fldCharType="separate"/>
        </w:r>
        <w:r w:rsidR="007F70DA">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14059" w14:textId="77777777" w:rsidR="00E67F55" w:rsidRDefault="00E67F55" w:rsidP="0068194B">
      <w:r>
        <w:separator/>
      </w:r>
    </w:p>
    <w:p w14:paraId="317E6A2E" w14:textId="77777777" w:rsidR="00E67F55" w:rsidRDefault="00E67F55"/>
    <w:p w14:paraId="59BC2400" w14:textId="77777777" w:rsidR="00E67F55" w:rsidRDefault="00E67F55"/>
  </w:footnote>
  <w:footnote w:type="continuationSeparator" w:id="0">
    <w:p w14:paraId="11B2BC3E" w14:textId="77777777" w:rsidR="00E67F55" w:rsidRDefault="00E67F55" w:rsidP="0068194B">
      <w:r>
        <w:continuationSeparator/>
      </w:r>
    </w:p>
    <w:p w14:paraId="10EC491A" w14:textId="77777777" w:rsidR="00E67F55" w:rsidRDefault="00E67F55"/>
    <w:p w14:paraId="53BD3539" w14:textId="77777777" w:rsidR="00E67F55" w:rsidRDefault="00E67F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4419"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DCFEF61" wp14:editId="2D1F54E0">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4288C008"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82F2B02"/>
    <w:multiLevelType w:val="multilevel"/>
    <w:tmpl w:val="3B8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F10AE"/>
    <w:multiLevelType w:val="multilevel"/>
    <w:tmpl w:val="0C50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2E012992"/>
    <w:multiLevelType w:val="hybridMultilevel"/>
    <w:tmpl w:val="11069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6B728E7"/>
    <w:multiLevelType w:val="multilevel"/>
    <w:tmpl w:val="C9D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04016"/>
    <w:multiLevelType w:val="multilevel"/>
    <w:tmpl w:val="952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85F3A"/>
    <w:multiLevelType w:val="hybridMultilevel"/>
    <w:tmpl w:val="1B7EF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4480CAC"/>
    <w:multiLevelType w:val="multilevel"/>
    <w:tmpl w:val="BAF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C15F4"/>
    <w:multiLevelType w:val="hybridMultilevel"/>
    <w:tmpl w:val="12BAE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0C3C70"/>
    <w:multiLevelType w:val="multilevel"/>
    <w:tmpl w:val="A8E0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770727">
    <w:abstractNumId w:val="9"/>
  </w:num>
  <w:num w:numId="2" w16cid:durableId="206644928">
    <w:abstractNumId w:val="8"/>
  </w:num>
  <w:num w:numId="3" w16cid:durableId="1430009007">
    <w:abstractNumId w:val="7"/>
  </w:num>
  <w:num w:numId="4" w16cid:durableId="710108649">
    <w:abstractNumId w:val="6"/>
  </w:num>
  <w:num w:numId="5" w16cid:durableId="1001854485">
    <w:abstractNumId w:val="12"/>
  </w:num>
  <w:num w:numId="6" w16cid:durableId="2054113887">
    <w:abstractNumId w:val="3"/>
  </w:num>
  <w:num w:numId="7" w16cid:durableId="596183697">
    <w:abstractNumId w:val="14"/>
  </w:num>
  <w:num w:numId="8" w16cid:durableId="1125656057">
    <w:abstractNumId w:val="2"/>
  </w:num>
  <w:num w:numId="9" w16cid:durableId="538787402">
    <w:abstractNumId w:val="18"/>
  </w:num>
  <w:num w:numId="10" w16cid:durableId="2001301343">
    <w:abstractNumId w:val="5"/>
  </w:num>
  <w:num w:numId="11" w16cid:durableId="1561139122">
    <w:abstractNumId w:val="4"/>
  </w:num>
  <w:num w:numId="12" w16cid:durableId="610018058">
    <w:abstractNumId w:val="1"/>
  </w:num>
  <w:num w:numId="13" w16cid:durableId="473521534">
    <w:abstractNumId w:val="0"/>
  </w:num>
  <w:num w:numId="14" w16cid:durableId="579868562">
    <w:abstractNumId w:val="20"/>
  </w:num>
  <w:num w:numId="15" w16cid:durableId="1811053541">
    <w:abstractNumId w:val="21"/>
  </w:num>
  <w:num w:numId="16" w16cid:durableId="1523129284">
    <w:abstractNumId w:val="10"/>
  </w:num>
  <w:num w:numId="17" w16cid:durableId="32117117">
    <w:abstractNumId w:val="19"/>
  </w:num>
  <w:num w:numId="18" w16cid:durableId="2091466625">
    <w:abstractNumId w:val="11"/>
  </w:num>
  <w:num w:numId="19" w16cid:durableId="1611661619">
    <w:abstractNumId w:val="15"/>
  </w:num>
  <w:num w:numId="20" w16cid:durableId="865409279">
    <w:abstractNumId w:val="13"/>
  </w:num>
  <w:num w:numId="21" w16cid:durableId="273826395">
    <w:abstractNumId w:val="17"/>
  </w:num>
  <w:num w:numId="22" w16cid:durableId="15950889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6F1"/>
    <w:rsid w:val="000001EF"/>
    <w:rsid w:val="00007322"/>
    <w:rsid w:val="00007728"/>
    <w:rsid w:val="00024584"/>
    <w:rsid w:val="00024730"/>
    <w:rsid w:val="000509D3"/>
    <w:rsid w:val="00055E95"/>
    <w:rsid w:val="0007021F"/>
    <w:rsid w:val="000A38CD"/>
    <w:rsid w:val="000B2BA5"/>
    <w:rsid w:val="000B5258"/>
    <w:rsid w:val="000F2F8C"/>
    <w:rsid w:val="0010006E"/>
    <w:rsid w:val="001045A8"/>
    <w:rsid w:val="00114A91"/>
    <w:rsid w:val="001427E1"/>
    <w:rsid w:val="00150B8C"/>
    <w:rsid w:val="00163668"/>
    <w:rsid w:val="00171566"/>
    <w:rsid w:val="00174676"/>
    <w:rsid w:val="001755A8"/>
    <w:rsid w:val="00184014"/>
    <w:rsid w:val="00192008"/>
    <w:rsid w:val="001C0E68"/>
    <w:rsid w:val="001C4B6F"/>
    <w:rsid w:val="001D0559"/>
    <w:rsid w:val="001D0BF1"/>
    <w:rsid w:val="001D65BE"/>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8D0"/>
    <w:rsid w:val="002647D3"/>
    <w:rsid w:val="00275EAE"/>
    <w:rsid w:val="002870B9"/>
    <w:rsid w:val="00290D83"/>
    <w:rsid w:val="00294998"/>
    <w:rsid w:val="00297F18"/>
    <w:rsid w:val="002A1945"/>
    <w:rsid w:val="002B2958"/>
    <w:rsid w:val="002B379F"/>
    <w:rsid w:val="002B3FC8"/>
    <w:rsid w:val="002D23C5"/>
    <w:rsid w:val="002D6137"/>
    <w:rsid w:val="002E7E61"/>
    <w:rsid w:val="002F05E5"/>
    <w:rsid w:val="002F254D"/>
    <w:rsid w:val="002F30E4"/>
    <w:rsid w:val="003066E5"/>
    <w:rsid w:val="00307140"/>
    <w:rsid w:val="003146F1"/>
    <w:rsid w:val="00316DFF"/>
    <w:rsid w:val="0032075B"/>
    <w:rsid w:val="00325B57"/>
    <w:rsid w:val="00336056"/>
    <w:rsid w:val="003544E1"/>
    <w:rsid w:val="00366398"/>
    <w:rsid w:val="00391044"/>
    <w:rsid w:val="003A0632"/>
    <w:rsid w:val="003A30E5"/>
    <w:rsid w:val="003A6ADF"/>
    <w:rsid w:val="003B5928"/>
    <w:rsid w:val="003D380F"/>
    <w:rsid w:val="003E160D"/>
    <w:rsid w:val="003F0C21"/>
    <w:rsid w:val="003F1D5F"/>
    <w:rsid w:val="00405128"/>
    <w:rsid w:val="00406CFF"/>
    <w:rsid w:val="004111FA"/>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35C3A"/>
    <w:rsid w:val="0055343A"/>
    <w:rsid w:val="00566A35"/>
    <w:rsid w:val="0056701E"/>
    <w:rsid w:val="005740D7"/>
    <w:rsid w:val="00595D93"/>
    <w:rsid w:val="005A087E"/>
    <w:rsid w:val="005A0F26"/>
    <w:rsid w:val="005A1B10"/>
    <w:rsid w:val="005A6850"/>
    <w:rsid w:val="005B1B1B"/>
    <w:rsid w:val="005C5932"/>
    <w:rsid w:val="005D3CA7"/>
    <w:rsid w:val="005D4CC1"/>
    <w:rsid w:val="005F4B91"/>
    <w:rsid w:val="005F55D2"/>
    <w:rsid w:val="0061600D"/>
    <w:rsid w:val="0062312F"/>
    <w:rsid w:val="00625F2C"/>
    <w:rsid w:val="006618E9"/>
    <w:rsid w:val="0068194B"/>
    <w:rsid w:val="00692703"/>
    <w:rsid w:val="006A1962"/>
    <w:rsid w:val="006B5D48"/>
    <w:rsid w:val="006B7D7B"/>
    <w:rsid w:val="006C1A5E"/>
    <w:rsid w:val="006E094C"/>
    <w:rsid w:val="006E1507"/>
    <w:rsid w:val="00712D8B"/>
    <w:rsid w:val="007273B7"/>
    <w:rsid w:val="00733E0A"/>
    <w:rsid w:val="0074403D"/>
    <w:rsid w:val="00746D44"/>
    <w:rsid w:val="007538DC"/>
    <w:rsid w:val="00757803"/>
    <w:rsid w:val="0079027E"/>
    <w:rsid w:val="0079206B"/>
    <w:rsid w:val="00796076"/>
    <w:rsid w:val="007A7431"/>
    <w:rsid w:val="007C0566"/>
    <w:rsid w:val="007C606B"/>
    <w:rsid w:val="007E6A61"/>
    <w:rsid w:val="007F70DA"/>
    <w:rsid w:val="00801140"/>
    <w:rsid w:val="00803404"/>
    <w:rsid w:val="00821221"/>
    <w:rsid w:val="00834955"/>
    <w:rsid w:val="00837997"/>
    <w:rsid w:val="008419EC"/>
    <w:rsid w:val="00855B59"/>
    <w:rsid w:val="0085705E"/>
    <w:rsid w:val="00860461"/>
    <w:rsid w:val="0086487C"/>
    <w:rsid w:val="00870B20"/>
    <w:rsid w:val="008829F8"/>
    <w:rsid w:val="00885897"/>
    <w:rsid w:val="008862A6"/>
    <w:rsid w:val="008A6538"/>
    <w:rsid w:val="008C7056"/>
    <w:rsid w:val="008E1EFA"/>
    <w:rsid w:val="008F3B14"/>
    <w:rsid w:val="00901899"/>
    <w:rsid w:val="0090344B"/>
    <w:rsid w:val="00905715"/>
    <w:rsid w:val="0091321E"/>
    <w:rsid w:val="00913946"/>
    <w:rsid w:val="00921E7A"/>
    <w:rsid w:val="0092726B"/>
    <w:rsid w:val="009361BA"/>
    <w:rsid w:val="00941A45"/>
    <w:rsid w:val="00944F78"/>
    <w:rsid w:val="009510E7"/>
    <w:rsid w:val="00952C89"/>
    <w:rsid w:val="009540ED"/>
    <w:rsid w:val="009571D8"/>
    <w:rsid w:val="009650EA"/>
    <w:rsid w:val="00971217"/>
    <w:rsid w:val="0097790C"/>
    <w:rsid w:val="0098506E"/>
    <w:rsid w:val="00985C5E"/>
    <w:rsid w:val="009A44CE"/>
    <w:rsid w:val="009A5B3B"/>
    <w:rsid w:val="009C4DFC"/>
    <w:rsid w:val="009D44F8"/>
    <w:rsid w:val="009E3160"/>
    <w:rsid w:val="009F220C"/>
    <w:rsid w:val="009F3B05"/>
    <w:rsid w:val="009F4931"/>
    <w:rsid w:val="00A14534"/>
    <w:rsid w:val="00A16DAA"/>
    <w:rsid w:val="00A17101"/>
    <w:rsid w:val="00A24162"/>
    <w:rsid w:val="00A25023"/>
    <w:rsid w:val="00A270EA"/>
    <w:rsid w:val="00A34BA2"/>
    <w:rsid w:val="00A36F27"/>
    <w:rsid w:val="00A42E32"/>
    <w:rsid w:val="00A46E63"/>
    <w:rsid w:val="00A51DC5"/>
    <w:rsid w:val="00A53DE1"/>
    <w:rsid w:val="00A615E1"/>
    <w:rsid w:val="00A755E8"/>
    <w:rsid w:val="00A9238C"/>
    <w:rsid w:val="00A93A5D"/>
    <w:rsid w:val="00AB0EE7"/>
    <w:rsid w:val="00AB32F8"/>
    <w:rsid w:val="00AB610B"/>
    <w:rsid w:val="00AD1972"/>
    <w:rsid w:val="00AD360E"/>
    <w:rsid w:val="00AD40FB"/>
    <w:rsid w:val="00AD782D"/>
    <w:rsid w:val="00AE7650"/>
    <w:rsid w:val="00AF6CDC"/>
    <w:rsid w:val="00B06AC3"/>
    <w:rsid w:val="00B10EBE"/>
    <w:rsid w:val="00B14370"/>
    <w:rsid w:val="00B236F1"/>
    <w:rsid w:val="00B50F99"/>
    <w:rsid w:val="00B51D1B"/>
    <w:rsid w:val="00B540F4"/>
    <w:rsid w:val="00B60FD0"/>
    <w:rsid w:val="00B62285"/>
    <w:rsid w:val="00B622DF"/>
    <w:rsid w:val="00B6332A"/>
    <w:rsid w:val="00B81760"/>
    <w:rsid w:val="00B82FB7"/>
    <w:rsid w:val="00B8494C"/>
    <w:rsid w:val="00BA1546"/>
    <w:rsid w:val="00BB421A"/>
    <w:rsid w:val="00BB4E51"/>
    <w:rsid w:val="00BC452E"/>
    <w:rsid w:val="00BC6466"/>
    <w:rsid w:val="00BD431F"/>
    <w:rsid w:val="00BE423E"/>
    <w:rsid w:val="00BF61AC"/>
    <w:rsid w:val="00C207D5"/>
    <w:rsid w:val="00C34741"/>
    <w:rsid w:val="00C47FA6"/>
    <w:rsid w:val="00C51B19"/>
    <w:rsid w:val="00C579E5"/>
    <w:rsid w:val="00C57FC6"/>
    <w:rsid w:val="00C66A7D"/>
    <w:rsid w:val="00C779DA"/>
    <w:rsid w:val="00C814F7"/>
    <w:rsid w:val="00CA4B4D"/>
    <w:rsid w:val="00CB35C3"/>
    <w:rsid w:val="00CD323D"/>
    <w:rsid w:val="00CE4030"/>
    <w:rsid w:val="00CE64B3"/>
    <w:rsid w:val="00CF1A49"/>
    <w:rsid w:val="00D0630C"/>
    <w:rsid w:val="00D243A9"/>
    <w:rsid w:val="00D305E5"/>
    <w:rsid w:val="00D37CD3"/>
    <w:rsid w:val="00D53E35"/>
    <w:rsid w:val="00D66A52"/>
    <w:rsid w:val="00D66EFA"/>
    <w:rsid w:val="00D72A2D"/>
    <w:rsid w:val="00D75FF6"/>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03E1"/>
    <w:rsid w:val="00E5632B"/>
    <w:rsid w:val="00E67F55"/>
    <w:rsid w:val="00E70240"/>
    <w:rsid w:val="00E71E6B"/>
    <w:rsid w:val="00E81CC5"/>
    <w:rsid w:val="00E85A87"/>
    <w:rsid w:val="00E85B4A"/>
    <w:rsid w:val="00E92593"/>
    <w:rsid w:val="00E9528E"/>
    <w:rsid w:val="00EA5099"/>
    <w:rsid w:val="00EB10B3"/>
    <w:rsid w:val="00EC1351"/>
    <w:rsid w:val="00EC4CBF"/>
    <w:rsid w:val="00EE2CA8"/>
    <w:rsid w:val="00EF17E8"/>
    <w:rsid w:val="00EF51D9"/>
    <w:rsid w:val="00F130DD"/>
    <w:rsid w:val="00F24884"/>
    <w:rsid w:val="00F476C4"/>
    <w:rsid w:val="00F61DF9"/>
    <w:rsid w:val="00F7200B"/>
    <w:rsid w:val="00F81960"/>
    <w:rsid w:val="00F85A33"/>
    <w:rsid w:val="00F8769D"/>
    <w:rsid w:val="00F9350C"/>
    <w:rsid w:val="00F94EB5"/>
    <w:rsid w:val="00F9624D"/>
    <w:rsid w:val="00FB2458"/>
    <w:rsid w:val="00FB31C1"/>
    <w:rsid w:val="00FB58F2"/>
    <w:rsid w:val="00FC010E"/>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08762"/>
  <w15:chartTrackingRefBased/>
  <w15:docId w15:val="{95960C83-8D28-4F13-8CBA-F7E6A3F3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ara\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31BDACC35B4C88A9688FF72A9917DE"/>
        <w:category>
          <w:name w:val="General"/>
          <w:gallery w:val="placeholder"/>
        </w:category>
        <w:types>
          <w:type w:val="bbPlcHdr"/>
        </w:types>
        <w:behaviors>
          <w:behavior w:val="content"/>
        </w:behaviors>
        <w:guid w:val="{D0BD225D-B45D-4086-A4C3-DA900A9886D5}"/>
      </w:docPartPr>
      <w:docPartBody>
        <w:p w:rsidR="0021752C" w:rsidRDefault="00DC684D">
          <w:pPr>
            <w:pStyle w:val="5A31BDACC35B4C88A9688FF72A9917DE"/>
          </w:pPr>
          <w:r w:rsidRPr="00CF1A49">
            <w:t>·</w:t>
          </w:r>
        </w:p>
      </w:docPartBody>
    </w:docPart>
    <w:docPart>
      <w:docPartPr>
        <w:name w:val="49AC125D98404223A3076FAD0939AB71"/>
        <w:category>
          <w:name w:val="General"/>
          <w:gallery w:val="placeholder"/>
        </w:category>
        <w:types>
          <w:type w:val="bbPlcHdr"/>
        </w:types>
        <w:behaviors>
          <w:behavior w:val="content"/>
        </w:behaviors>
        <w:guid w:val="{B61EA154-2951-4F97-9906-8102CF9A5F5D}"/>
      </w:docPartPr>
      <w:docPartBody>
        <w:p w:rsidR="0021752C" w:rsidRDefault="00DC684D">
          <w:pPr>
            <w:pStyle w:val="49AC125D98404223A3076FAD0939AB71"/>
          </w:pPr>
          <w:r w:rsidRPr="00CF1A49">
            <w:t>Experience</w:t>
          </w:r>
        </w:p>
      </w:docPartBody>
    </w:docPart>
    <w:docPart>
      <w:docPartPr>
        <w:name w:val="11FF1DA6470C4B01A3D5DFE7B228D5D5"/>
        <w:category>
          <w:name w:val="General"/>
          <w:gallery w:val="placeholder"/>
        </w:category>
        <w:types>
          <w:type w:val="bbPlcHdr"/>
        </w:types>
        <w:behaviors>
          <w:behavior w:val="content"/>
        </w:behaviors>
        <w:guid w:val="{87B59940-96B6-4C10-AC97-042C0E57163E}"/>
      </w:docPartPr>
      <w:docPartBody>
        <w:p w:rsidR="0021752C" w:rsidRDefault="00DC684D">
          <w:pPr>
            <w:pStyle w:val="11FF1DA6470C4B01A3D5DFE7B228D5D5"/>
          </w:pPr>
          <w:r w:rsidRPr="00CF1A49">
            <w:t>Education</w:t>
          </w:r>
        </w:p>
      </w:docPartBody>
    </w:docPart>
    <w:docPart>
      <w:docPartPr>
        <w:name w:val="1FFF6F3987D34DD99236147168808D85"/>
        <w:category>
          <w:name w:val="General"/>
          <w:gallery w:val="placeholder"/>
        </w:category>
        <w:types>
          <w:type w:val="bbPlcHdr"/>
        </w:types>
        <w:behaviors>
          <w:behavior w:val="content"/>
        </w:behaviors>
        <w:guid w:val="{0138F376-3F9C-49AA-80CF-671795786A7F}"/>
      </w:docPartPr>
      <w:docPartBody>
        <w:p w:rsidR="0021752C" w:rsidRDefault="00DC684D">
          <w:pPr>
            <w:pStyle w:val="1FFF6F3987D34DD99236147168808D85"/>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84D"/>
    <w:rsid w:val="0007570E"/>
    <w:rsid w:val="0021752C"/>
    <w:rsid w:val="00274A51"/>
    <w:rsid w:val="00290D83"/>
    <w:rsid w:val="00665AE1"/>
    <w:rsid w:val="00971217"/>
    <w:rsid w:val="009E6E99"/>
    <w:rsid w:val="00B0186B"/>
    <w:rsid w:val="00BB421A"/>
    <w:rsid w:val="00DA519D"/>
    <w:rsid w:val="00DC684D"/>
    <w:rsid w:val="00F55E22"/>
    <w:rsid w:val="00F97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5A31BDACC35B4C88A9688FF72A9917DE">
    <w:name w:val="5A31BDACC35B4C88A9688FF72A9917DE"/>
  </w:style>
  <w:style w:type="paragraph" w:customStyle="1" w:styleId="49AC125D98404223A3076FAD0939AB71">
    <w:name w:val="49AC125D98404223A3076FAD0939AB71"/>
  </w:style>
  <w:style w:type="character" w:styleId="SubtleReference">
    <w:name w:val="Subtle Reference"/>
    <w:basedOn w:val="DefaultParagraphFont"/>
    <w:uiPriority w:val="10"/>
    <w:qFormat/>
    <w:rPr>
      <w:b/>
      <w:caps w:val="0"/>
      <w:smallCaps/>
      <w:color w:val="595959" w:themeColor="text1" w:themeTint="A6"/>
    </w:rPr>
  </w:style>
  <w:style w:type="paragraph" w:customStyle="1" w:styleId="11FF1DA6470C4B01A3D5DFE7B228D5D5">
    <w:name w:val="11FF1DA6470C4B01A3D5DFE7B228D5D5"/>
  </w:style>
  <w:style w:type="paragraph" w:customStyle="1" w:styleId="1FFF6F3987D34DD99236147168808D85">
    <w:name w:val="1FFF6F3987D34DD99236147168808D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Template>
  <TotalTime>0</TotalTime>
  <Pages>3</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Carathers</dc:creator>
  <cp:keywords/>
  <dc:description/>
  <cp:lastModifiedBy>Steven Carathers</cp:lastModifiedBy>
  <cp:revision>2</cp:revision>
  <dcterms:created xsi:type="dcterms:W3CDTF">2026-07-07T03:54:00Z</dcterms:created>
  <dcterms:modified xsi:type="dcterms:W3CDTF">2026-07-07T03:54:00Z</dcterms:modified>
  <cp:category/>
</cp:coreProperties>
</file>